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FDFE" w14:textId="04BC8ACC" w:rsidR="00816216" w:rsidRDefault="009532D5" w:rsidP="00141A4C">
      <w:pPr>
        <w:pStyle w:val="Titel"/>
      </w:pPr>
      <w:r>
        <w:t xml:space="preserve">Sarah </w:t>
      </w:r>
      <w:proofErr w:type="spellStart"/>
      <w:r>
        <w:t>Ejdaâ</w:t>
      </w:r>
      <w:proofErr w:type="spellEnd"/>
    </w:p>
    <w:p w14:paraId="5C1AC0F4" w14:textId="2F6276FD" w:rsidR="006270A9" w:rsidRDefault="009532D5" w:rsidP="00093F6B">
      <w:proofErr w:type="spellStart"/>
      <w:r>
        <w:t>Antverpiastraat</w:t>
      </w:r>
      <w:proofErr w:type="spellEnd"/>
      <w:r>
        <w:t xml:space="preserve"> 34 2660</w:t>
      </w:r>
      <w:r w:rsidR="00141A4C">
        <w:rPr>
          <w:lang w:bidi="nl-NL"/>
        </w:rPr>
        <w:t> | </w:t>
      </w:r>
      <w:r>
        <w:t>+32 498 49 80 65</w:t>
      </w:r>
      <w:r w:rsidR="00141A4C">
        <w:rPr>
          <w:lang w:bidi="nl-NL"/>
        </w:rPr>
        <w:t> | </w:t>
      </w:r>
      <w:r>
        <w:t>Sarahejdaa@gmail.com</w:t>
      </w:r>
    </w:p>
    <w:sdt>
      <w:sdtPr>
        <w:alias w:val="Opleiding:"/>
        <w:tag w:val="Opleiding:"/>
        <w:id w:val="807127995"/>
        <w:placeholder>
          <w:docPart w:val="DAB4129C13D04FAFB514335EE36A00B1"/>
        </w:placeholder>
        <w:temporary/>
        <w:showingPlcHdr/>
        <w15:appearance w15:val="hidden"/>
      </w:sdtPr>
      <w:sdtContent>
        <w:p w14:paraId="096940BD" w14:textId="77777777" w:rsidR="006270A9" w:rsidRDefault="009D5933">
          <w:pPr>
            <w:pStyle w:val="Kop1"/>
          </w:pPr>
          <w:r>
            <w:rPr>
              <w:lang w:bidi="nl-NL"/>
            </w:rPr>
            <w:t>Opleiding</w:t>
          </w:r>
        </w:p>
      </w:sdtContent>
    </w:sdt>
    <w:p w14:paraId="25E53BF3" w14:textId="2F4BB45F" w:rsidR="006270A9" w:rsidRDefault="009532D5">
      <w:pPr>
        <w:pStyle w:val="Kop2"/>
      </w:pPr>
      <w:r>
        <w:t>Bachelor Toegepaste Psychologie (In uitvoering)</w:t>
      </w:r>
    </w:p>
    <w:p w14:paraId="26237F2F" w14:textId="21795D26" w:rsidR="009532D5" w:rsidRDefault="009532D5" w:rsidP="009532D5">
      <w:pPr>
        <w:pStyle w:val="Kop4"/>
      </w:pPr>
      <w:r>
        <w:t>AP hogeschool campus Noorderplaats</w:t>
      </w:r>
    </w:p>
    <w:p w14:paraId="7429CA1F" w14:textId="5350C93E" w:rsidR="009532D5" w:rsidRPr="009532D5" w:rsidRDefault="00F703DE" w:rsidP="009532D5">
      <w:r>
        <w:t>Specialisatie: Psychodiagnostiek en gesprekvoering</w:t>
      </w:r>
    </w:p>
    <w:p w14:paraId="643A53EE" w14:textId="440679BE" w:rsidR="006270A9" w:rsidRDefault="00093F6B">
      <w:pPr>
        <w:pStyle w:val="Kop1"/>
      </w:pPr>
      <w:r>
        <w:t>Vaardigheden</w:t>
      </w:r>
    </w:p>
    <w:p w14:paraId="3CD2C2ED" w14:textId="145D338D" w:rsidR="00093F6B" w:rsidRDefault="00093F6B" w:rsidP="00093F6B">
      <w:pPr>
        <w:pStyle w:val="Lijstnummering"/>
      </w:pPr>
      <w:r>
        <w:t>Communicatief</w:t>
      </w:r>
    </w:p>
    <w:p w14:paraId="54D79289" w14:textId="38D73FDD" w:rsidR="00093F6B" w:rsidRDefault="00093F6B" w:rsidP="00093F6B">
      <w:pPr>
        <w:pStyle w:val="Lijstnummering"/>
      </w:pPr>
      <w:r>
        <w:t>Behulpzaam</w:t>
      </w:r>
    </w:p>
    <w:p w14:paraId="588E3281" w14:textId="000922FE" w:rsidR="00093F6B" w:rsidRDefault="00093F6B" w:rsidP="00093F6B">
      <w:pPr>
        <w:pStyle w:val="Lijstnummering"/>
      </w:pPr>
      <w:r>
        <w:t>Vriendelijk</w:t>
      </w:r>
    </w:p>
    <w:p w14:paraId="4455EB87" w14:textId="111634E2" w:rsidR="00093F6B" w:rsidRDefault="00093F6B" w:rsidP="00093F6B">
      <w:pPr>
        <w:pStyle w:val="Lijstnummering"/>
      </w:pPr>
      <w:r>
        <w:t>Leergierig</w:t>
      </w:r>
    </w:p>
    <w:p w14:paraId="0422C917" w14:textId="78CCF153" w:rsidR="00093F6B" w:rsidRDefault="00093F6B" w:rsidP="00093F6B">
      <w:pPr>
        <w:pStyle w:val="Lijstnummering"/>
      </w:pPr>
      <w:r>
        <w:t>Stiptheid</w:t>
      </w:r>
    </w:p>
    <w:p w14:paraId="03A1738E" w14:textId="10E2D85B" w:rsidR="00093F6B" w:rsidRDefault="00093F6B" w:rsidP="00093F6B">
      <w:pPr>
        <w:pStyle w:val="Kop1"/>
      </w:pPr>
      <w:r>
        <w:t>Talen</w:t>
      </w:r>
    </w:p>
    <w:p w14:paraId="602F42D4" w14:textId="10239B55" w:rsidR="00134362" w:rsidRDefault="00134362" w:rsidP="00093F6B">
      <w:pPr>
        <w:pStyle w:val="Kop1"/>
      </w:pPr>
      <w:r w:rsidRPr="00963BCB">
        <w:rPr>
          <w:noProof/>
          <w:lang w:bidi="fr-FR"/>
        </w:rPr>
        <mc:AlternateContent>
          <mc:Choice Requires="wpg">
            <w:drawing>
              <wp:inline distT="0" distB="0" distL="0" distR="0" wp14:anchorId="0496B71E" wp14:editId="31908109">
                <wp:extent cx="4552950" cy="851877"/>
                <wp:effectExtent l="0" t="0" r="0" b="5715"/>
                <wp:docPr id="3" name="Group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851877"/>
                          <a:chOff x="0" y="0"/>
                          <a:chExt cx="4552950" cy="851877"/>
                        </a:xfrm>
                      </wpg:grpSpPr>
                      <wps:wsp>
                        <wps:cNvPr id="64" name="Zone de texte 64"/>
                        <wps:cNvSpPr txBox="1"/>
                        <wps:spPr>
                          <a:xfrm>
                            <a:off x="2028752" y="0"/>
                            <a:ext cx="2524198" cy="8518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A9E07B" w14:textId="13BC7067" w:rsidR="00134362" w:rsidRDefault="00134362" w:rsidP="00134362">
                              <w:pPr>
                                <w:pStyle w:val="Lijstnummering"/>
                                <w:numPr>
                                  <w:ilvl w:val="0"/>
                                  <w:numId w:val="0"/>
                                </w:numPr>
                                <w:ind w:left="288" w:hanging="288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Nederlands: Moedertaal</w:t>
                              </w:r>
                            </w:p>
                            <w:p w14:paraId="7809C510" w14:textId="63DBFD23" w:rsidR="00134362" w:rsidRDefault="00134362" w:rsidP="00134362">
                              <w:pPr>
                                <w:pStyle w:val="Lijstnummering"/>
                                <w:numPr>
                                  <w:ilvl w:val="0"/>
                                  <w:numId w:val="0"/>
                                </w:numPr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Engels: Vloeiend</w:t>
                              </w:r>
                            </w:p>
                            <w:p w14:paraId="696726EE" w14:textId="7156E239" w:rsidR="00134362" w:rsidRDefault="00134362" w:rsidP="00134362">
                              <w:pPr>
                                <w:pStyle w:val="Lijstnummering"/>
                                <w:numPr>
                                  <w:ilvl w:val="0"/>
                                  <w:numId w:val="0"/>
                                </w:numPr>
                                <w:ind w:left="288" w:hanging="288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Frans: Basis</w:t>
                              </w:r>
                            </w:p>
                            <w:p w14:paraId="13F8F76F" w14:textId="77777777" w:rsidR="00134362" w:rsidRPr="00134362" w:rsidRDefault="00134362" w:rsidP="00134362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0" y="66675"/>
                            <a:ext cx="1915160" cy="13906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0" y="66675"/>
                            <a:ext cx="1862667" cy="13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266700"/>
                            <a:ext cx="1915160" cy="13906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266700"/>
                            <a:ext cx="1622323" cy="13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0" y="476250"/>
                            <a:ext cx="1915160" cy="13906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76250"/>
                            <a:ext cx="853440" cy="13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6B71E" id="Groupe 3" o:spid="_x0000_s1026" alt="&quot;&quot;" style="width:358.5pt;height:67.1pt;mso-position-horizontal-relative:char;mso-position-vertical-relative:line" coordsize="45529,8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4" o:spid="_x0000_s1027" type="#_x0000_t202" style="position:absolute;left:20287;width:25242;height:8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" filled="f" stroked="f" strokeweight=".5pt">
                  <v:textbox inset="0,,0">
                    <w:txbxContent>
                      <w:p w14:paraId="0DA9E07B" w14:textId="13BC7067" w:rsidR="00134362" w:rsidRDefault="00134362" w:rsidP="00134362">
                        <w:pPr>
                          <w:pStyle w:val="Lijstnummering"/>
                          <w:numPr>
                            <w:ilvl w:val="0"/>
                            <w:numId w:val="0"/>
                          </w:numPr>
                          <w:ind w:left="288" w:hanging="288"/>
                          <w:rPr>
                            <w:lang w:val="nl-BE"/>
                          </w:rPr>
                        </w:pPr>
                        <w:r>
                          <w:rPr>
                            <w:lang w:val="nl-BE"/>
                          </w:rPr>
                          <w:t>Nederlands: Moedertaal</w:t>
                        </w:r>
                      </w:p>
                      <w:p w14:paraId="7809C510" w14:textId="63DBFD23" w:rsidR="00134362" w:rsidRDefault="00134362" w:rsidP="00134362">
                        <w:pPr>
                          <w:pStyle w:val="Lijstnummering"/>
                          <w:numPr>
                            <w:ilvl w:val="0"/>
                            <w:numId w:val="0"/>
                          </w:numPr>
                          <w:rPr>
                            <w:lang w:val="nl-BE"/>
                          </w:rPr>
                        </w:pPr>
                        <w:r>
                          <w:rPr>
                            <w:lang w:val="nl-BE"/>
                          </w:rPr>
                          <w:t>Engels: Vloeiend</w:t>
                        </w:r>
                      </w:p>
                      <w:p w14:paraId="696726EE" w14:textId="7156E239" w:rsidR="00134362" w:rsidRDefault="00134362" w:rsidP="00134362">
                        <w:pPr>
                          <w:pStyle w:val="Lijstnummering"/>
                          <w:numPr>
                            <w:ilvl w:val="0"/>
                            <w:numId w:val="0"/>
                          </w:numPr>
                          <w:ind w:left="288" w:hanging="288"/>
                          <w:rPr>
                            <w:lang w:val="nl-BE"/>
                          </w:rPr>
                        </w:pPr>
                        <w:r>
                          <w:rPr>
                            <w:lang w:val="nl-BE"/>
                          </w:rPr>
                          <w:t>Frans: Basis</w:t>
                        </w:r>
                      </w:p>
                      <w:p w14:paraId="13F8F76F" w14:textId="77777777" w:rsidR="00134362" w:rsidRPr="00134362" w:rsidRDefault="00134362" w:rsidP="00134362">
                        <w:pPr>
                          <w:rPr>
                            <w:lang w:val="nl-BE"/>
                          </w:rPr>
                        </w:pPr>
                      </w:p>
                    </w:txbxContent>
                  </v:textbox>
                </v:shape>
                <v:rect id="Rectangle 65" o:spid="_x0000_s1028" style="position:absolute;top:666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" filled="f" strokecolor="#39a5b7 [3204]">
                  <v:stroke joinstyle="round"/>
                </v:rect>
                <v:rect id="Rectangle 66" o:spid="_x0000_s1029" style="position:absolute;top:666;width:18626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" fillcolor="#39a5b7 [3204]" stroked="f" strokeweight="1pt"/>
                <v:rect id="Rectangle 67" o:spid="_x0000_s1030" style="position:absolute;top:2667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" filled="f" strokecolor="#39a5b7 [3204]">
                  <v:stroke joinstyle="round"/>
                </v:rect>
                <v:rect id="Rectangle 68" o:spid="_x0000_s1031" style="position:absolute;top:2667;width:16223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" fillcolor="#39a5b7 [3204]" stroked="f" strokeweight="1pt"/>
                <v:rect id="Rectangle 69" o:spid="_x0000_s1032" style="position:absolute;top:4762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" filled="f" strokecolor="#39a5b7 [3204]">
                  <v:stroke joinstyle="round"/>
                </v:rect>
                <v:rect id="Rectangle 70" o:spid="_x0000_s1033" style="position:absolute;top:4762;width:8534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" fillcolor="#39a5b7 [3204]" stroked="f" strokeweight="1pt"/>
                <w10:anchorlock/>
              </v:group>
            </w:pict>
          </mc:Fallback>
        </mc:AlternateContent>
      </w:r>
    </w:p>
    <w:p w14:paraId="5319E637" w14:textId="77777777" w:rsidR="00134362" w:rsidRPr="00093F6B" w:rsidRDefault="00134362" w:rsidP="00093F6B">
      <w:pPr>
        <w:pStyle w:val="Kop1"/>
      </w:pPr>
    </w:p>
    <w:p w14:paraId="44143E96" w14:textId="2CF61824" w:rsidR="006270A9" w:rsidRDefault="00F703DE">
      <w:pPr>
        <w:pStyle w:val="Kop1"/>
      </w:pPr>
      <w:r>
        <w:t>Stages</w:t>
      </w:r>
    </w:p>
    <w:p w14:paraId="3BB0EB5C" w14:textId="77777777" w:rsidR="00093F6B" w:rsidRDefault="00F703DE">
      <w:pPr>
        <w:pStyle w:val="Kop2"/>
      </w:pPr>
      <w:r>
        <w:t xml:space="preserve">Wzc Hollebeek </w:t>
      </w:r>
      <w:r w:rsidRPr="00F703DE">
        <w:t>Turnersstraat 38, 2020 Antwerpen</w:t>
      </w:r>
      <w:r w:rsidR="00093F6B">
        <w:t xml:space="preserve"> </w:t>
      </w:r>
    </w:p>
    <w:p w14:paraId="57B1CD84" w14:textId="113D55F4" w:rsidR="006270A9" w:rsidRDefault="00093F6B">
      <w:pPr>
        <w:pStyle w:val="Kop2"/>
      </w:pPr>
      <w:r>
        <w:t xml:space="preserve">(16/10/2023 </w:t>
      </w:r>
      <w:r>
        <w:t>–</w:t>
      </w:r>
      <w:r>
        <w:t xml:space="preserve"> 20/10/2023)</w:t>
      </w:r>
    </w:p>
    <w:p w14:paraId="5B2636AA" w14:textId="5B7838F3" w:rsidR="006270A9" w:rsidRDefault="00F703DE">
      <w:pPr>
        <w:pStyle w:val="Lijstopsomteken"/>
      </w:pPr>
      <w:r>
        <w:t>Gesprekken met de inwoners</w:t>
      </w:r>
    </w:p>
    <w:p w14:paraId="276075D9" w14:textId="3C358020" w:rsidR="00F703DE" w:rsidRDefault="00F703DE">
      <w:pPr>
        <w:pStyle w:val="Lijstopsomteken"/>
      </w:pPr>
      <w:r>
        <w:t>Opdienen</w:t>
      </w:r>
    </w:p>
    <w:p w14:paraId="53DA9FA9" w14:textId="79BE002D" w:rsidR="00F703DE" w:rsidRDefault="00F703DE">
      <w:pPr>
        <w:pStyle w:val="Lijstopsomteken"/>
      </w:pPr>
      <w:r>
        <w:t>activiteiten met inwoners (Winkelen, spelletjes spelen, knutselen, …)</w:t>
      </w:r>
    </w:p>
    <w:p w14:paraId="74D293A8" w14:textId="45518176" w:rsidR="00F703DE" w:rsidRDefault="00F703DE" w:rsidP="00F703DE">
      <w:pPr>
        <w:pStyle w:val="Lijstopsomteken"/>
      </w:pPr>
      <w:r>
        <w:t xml:space="preserve">Inwoners </w:t>
      </w:r>
      <w:r w:rsidR="00093F6B">
        <w:t>hulp bieden waar nodig</w:t>
      </w:r>
    </w:p>
    <w:p w14:paraId="523F20B2" w14:textId="77777777" w:rsidR="00093F6B" w:rsidRDefault="00093F6B" w:rsidP="00093F6B">
      <w:pPr>
        <w:pStyle w:val="Kop2"/>
      </w:pPr>
      <w:r>
        <w:t>Begeleider  – De Vinken creatief dagcentrum – Antwerpen</w:t>
      </w:r>
      <w:r>
        <w:t xml:space="preserve">    </w:t>
      </w:r>
    </w:p>
    <w:p w14:paraId="45C42972" w14:textId="2A8B1CFB" w:rsidR="00093F6B" w:rsidRDefault="00093F6B" w:rsidP="00093F6B">
      <w:pPr>
        <w:pStyle w:val="Kop2"/>
      </w:pPr>
      <w:r>
        <w:t>(</w:t>
      </w:r>
      <w:r>
        <w:t xml:space="preserve">22 </w:t>
      </w:r>
      <w:r>
        <w:t>/01</w:t>
      </w:r>
      <w:r>
        <w:t xml:space="preserve">/2024 – 26 </w:t>
      </w:r>
      <w:r>
        <w:t>/01</w:t>
      </w:r>
      <w:r>
        <w:t>/2024</w:t>
      </w:r>
      <w:r>
        <w:t>)</w:t>
      </w:r>
    </w:p>
    <w:p w14:paraId="191AF7DF" w14:textId="3464A9E7" w:rsidR="00093F6B" w:rsidRPr="00093F6B" w:rsidRDefault="00093F6B" w:rsidP="00093F6B">
      <w:pPr>
        <w:pStyle w:val="Lijstopsomteken"/>
      </w:pPr>
      <w:r w:rsidRPr="00093F6B">
        <w:t>Cliënten ondersteunen</w:t>
      </w:r>
      <w:r w:rsidRPr="00093F6B">
        <w:tab/>
      </w:r>
    </w:p>
    <w:p w14:paraId="3AA3E1BB" w14:textId="0DBDFFBE" w:rsidR="00093F6B" w:rsidRPr="00093F6B" w:rsidRDefault="00093F6B" w:rsidP="00093F6B">
      <w:pPr>
        <w:pStyle w:val="Lijstopsomteken"/>
      </w:pPr>
      <w:r w:rsidRPr="00093F6B">
        <w:t>Schoonmaak</w:t>
      </w:r>
    </w:p>
    <w:p w14:paraId="3C1793DB" w14:textId="6909D0C5" w:rsidR="00093F6B" w:rsidRPr="00093F6B" w:rsidRDefault="00093F6B" w:rsidP="00093F6B">
      <w:pPr>
        <w:pStyle w:val="Lijstopsomteken"/>
      </w:pPr>
      <w:r w:rsidRPr="00093F6B">
        <w:t>Sociaal discreet zijn</w:t>
      </w:r>
    </w:p>
    <w:p w14:paraId="3B4E5496" w14:textId="2D409F0A" w:rsidR="001B29CF" w:rsidRPr="00093F6B" w:rsidRDefault="00093F6B" w:rsidP="00093F6B">
      <w:pPr>
        <w:pStyle w:val="Lijstopsomteken"/>
      </w:pPr>
      <w:r w:rsidRPr="00093F6B">
        <w:t>Creatieve werkzaamheden</w:t>
      </w:r>
    </w:p>
    <w:sectPr w:rsidR="001B29CF" w:rsidRPr="00093F6B" w:rsidSect="00617B26">
      <w:footerReference w:type="default" r:id="rId8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320CF" w14:textId="77777777" w:rsidR="00306C9A" w:rsidRDefault="00306C9A">
      <w:pPr>
        <w:spacing w:after="0"/>
      </w:pPr>
      <w:r>
        <w:separator/>
      </w:r>
    </w:p>
  </w:endnote>
  <w:endnote w:type="continuationSeparator" w:id="0">
    <w:p w14:paraId="753612D3" w14:textId="77777777" w:rsidR="00306C9A" w:rsidRDefault="00306C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76BD" w14:textId="77777777" w:rsidR="006270A9" w:rsidRDefault="009D5933">
    <w:pPr>
      <w:pStyle w:val="Voettekst"/>
    </w:pPr>
    <w:r>
      <w:rPr>
        <w:lang w:bidi="nl-NL"/>
      </w:rPr>
      <w:t xml:space="preserve">Pagina </w:t>
    </w:r>
    <w:r>
      <w:rPr>
        <w:lang w:bidi="nl-NL"/>
      </w:rPr>
      <w:fldChar w:fldCharType="begin"/>
    </w:r>
    <w:r>
      <w:rPr>
        <w:lang w:bidi="nl-NL"/>
      </w:rPr>
      <w:instrText xml:space="preserve"> PAGE   \* MERGEFORMAT </w:instrText>
    </w:r>
    <w:r>
      <w:rPr>
        <w:lang w:bidi="nl-NL"/>
      </w:rPr>
      <w:fldChar w:fldCharType="separate"/>
    </w:r>
    <w:r w:rsidR="000B072D">
      <w:rPr>
        <w:noProof/>
        <w:lang w:bidi="nl-NL"/>
      </w:rPr>
      <w:t>1</w:t>
    </w:r>
    <w:r>
      <w:rPr>
        <w:noProof/>
        <w:lang w:bidi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3EC6" w14:textId="77777777" w:rsidR="00306C9A" w:rsidRDefault="00306C9A">
      <w:pPr>
        <w:spacing w:after="0"/>
      </w:pPr>
      <w:r>
        <w:separator/>
      </w:r>
    </w:p>
  </w:footnote>
  <w:footnote w:type="continuationSeparator" w:id="0">
    <w:p w14:paraId="42DA7D8E" w14:textId="77777777" w:rsidR="00306C9A" w:rsidRDefault="00306C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FE81D2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jstopsomteken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BB4787"/>
    <w:multiLevelType w:val="hybridMultilevel"/>
    <w:tmpl w:val="73785B00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9D5ECA"/>
    <w:multiLevelType w:val="multilevel"/>
    <w:tmpl w:val="2DB03242"/>
    <w:lvl w:ilvl="0">
      <w:start w:val="1"/>
      <w:numFmt w:val="decimal"/>
      <w:pStyle w:val="Lijstnummering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0" w15:restartNumberingAfterBreak="0">
    <w:nsid w:val="71866955"/>
    <w:multiLevelType w:val="multilevel"/>
    <w:tmpl w:val="01684A10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7BB40C01"/>
    <w:multiLevelType w:val="hybridMultilevel"/>
    <w:tmpl w:val="5008DC8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695563">
    <w:abstractNumId w:val="9"/>
  </w:num>
  <w:num w:numId="2" w16cid:durableId="1108235757">
    <w:abstractNumId w:val="9"/>
    <w:lvlOverride w:ilvl="0">
      <w:startOverride w:val="1"/>
    </w:lvlOverride>
  </w:num>
  <w:num w:numId="3" w16cid:durableId="1267882784">
    <w:abstractNumId w:val="9"/>
    <w:lvlOverride w:ilvl="0">
      <w:startOverride w:val="1"/>
    </w:lvlOverride>
  </w:num>
  <w:num w:numId="4" w16cid:durableId="244536560">
    <w:abstractNumId w:val="9"/>
    <w:lvlOverride w:ilvl="0">
      <w:startOverride w:val="1"/>
    </w:lvlOverride>
  </w:num>
  <w:num w:numId="5" w16cid:durableId="376661023">
    <w:abstractNumId w:val="8"/>
  </w:num>
  <w:num w:numId="6" w16cid:durableId="822160848">
    <w:abstractNumId w:val="7"/>
  </w:num>
  <w:num w:numId="7" w16cid:durableId="1691835305">
    <w:abstractNumId w:val="6"/>
  </w:num>
  <w:num w:numId="8" w16cid:durableId="1815439788">
    <w:abstractNumId w:val="5"/>
  </w:num>
  <w:num w:numId="9" w16cid:durableId="1119370489">
    <w:abstractNumId w:val="4"/>
  </w:num>
  <w:num w:numId="10" w16cid:durableId="939532421">
    <w:abstractNumId w:val="3"/>
  </w:num>
  <w:num w:numId="11" w16cid:durableId="2142192229">
    <w:abstractNumId w:val="2"/>
  </w:num>
  <w:num w:numId="12" w16cid:durableId="100686271">
    <w:abstractNumId w:val="1"/>
  </w:num>
  <w:num w:numId="13" w16cid:durableId="179585246">
    <w:abstractNumId w:val="0"/>
  </w:num>
  <w:num w:numId="14" w16cid:durableId="374963565">
    <w:abstractNumId w:val="14"/>
  </w:num>
  <w:num w:numId="15" w16cid:durableId="102771388">
    <w:abstractNumId w:val="17"/>
  </w:num>
  <w:num w:numId="16" w16cid:durableId="1899779271">
    <w:abstractNumId w:val="12"/>
  </w:num>
  <w:num w:numId="17" w16cid:durableId="37900617">
    <w:abstractNumId w:val="16"/>
  </w:num>
  <w:num w:numId="18" w16cid:durableId="859274957">
    <w:abstractNumId w:val="10"/>
  </w:num>
  <w:num w:numId="19" w16cid:durableId="1932546265">
    <w:abstractNumId w:val="20"/>
  </w:num>
  <w:num w:numId="20" w16cid:durableId="2007054218">
    <w:abstractNumId w:val="18"/>
  </w:num>
  <w:num w:numId="21" w16cid:durableId="1767769025">
    <w:abstractNumId w:val="11"/>
  </w:num>
  <w:num w:numId="22" w16cid:durableId="104812797">
    <w:abstractNumId w:val="15"/>
  </w:num>
  <w:num w:numId="23" w16cid:durableId="1444030468">
    <w:abstractNumId w:val="19"/>
  </w:num>
  <w:num w:numId="24" w16cid:durableId="272328667">
    <w:abstractNumId w:val="21"/>
  </w:num>
  <w:num w:numId="25" w16cid:durableId="2081369004">
    <w:abstractNumId w:val="13"/>
  </w:num>
  <w:num w:numId="26" w16cid:durableId="9430002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D5"/>
    <w:rsid w:val="00093F6B"/>
    <w:rsid w:val="000A4F59"/>
    <w:rsid w:val="000B072D"/>
    <w:rsid w:val="00134362"/>
    <w:rsid w:val="00141A4C"/>
    <w:rsid w:val="001B29CF"/>
    <w:rsid w:val="00242A6A"/>
    <w:rsid w:val="0028220F"/>
    <w:rsid w:val="00306C9A"/>
    <w:rsid w:val="00356C14"/>
    <w:rsid w:val="0054300A"/>
    <w:rsid w:val="00617B26"/>
    <w:rsid w:val="006270A9"/>
    <w:rsid w:val="00675956"/>
    <w:rsid w:val="00681034"/>
    <w:rsid w:val="006A6569"/>
    <w:rsid w:val="00816216"/>
    <w:rsid w:val="0087734B"/>
    <w:rsid w:val="009532D5"/>
    <w:rsid w:val="009D5933"/>
    <w:rsid w:val="00BD768D"/>
    <w:rsid w:val="00BF060D"/>
    <w:rsid w:val="00C61F8E"/>
    <w:rsid w:val="00E83E4B"/>
    <w:rsid w:val="00F703DE"/>
    <w:rsid w:val="00FD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AE7DE"/>
  <w15:chartTrackingRefBased/>
  <w15:docId w15:val="{2B7F5DC2-D038-4F7F-B34D-8339A8AC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nl-NL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34362"/>
  </w:style>
  <w:style w:type="paragraph" w:styleId="Kop1">
    <w:name w:val="heading 1"/>
    <w:basedOn w:val="Standaard"/>
    <w:link w:val="Kop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532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9532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link w:val="Titel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elChar">
    <w:name w:val="Titel Char"/>
    <w:basedOn w:val="Standaardalinea-lettertype"/>
    <w:link w:val="Titel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kstvantijdelijkeaanduiding">
    <w:name w:val="Placeholder Text"/>
    <w:basedOn w:val="Standaardalinea-lettertype"/>
    <w:uiPriority w:val="99"/>
    <w:semiHidden/>
    <w:rsid w:val="00E83E4B"/>
    <w:rPr>
      <w:color w:val="393939" w:themeColor="text2" w:themeShade="BF"/>
    </w:rPr>
  </w:style>
  <w:style w:type="paragraph" w:styleId="Lijstopsomteken">
    <w:name w:val="List Bullet"/>
    <w:basedOn w:val="Standaard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Koptekst">
    <w:name w:val="header"/>
    <w:basedOn w:val="Standaard"/>
    <w:link w:val="KoptekstChar"/>
    <w:uiPriority w:val="99"/>
    <w:unhideWhenUsed/>
    <w:pPr>
      <w:spacing w:after="0"/>
    </w:p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Voettekst">
    <w:name w:val="footer"/>
    <w:basedOn w:val="Standaard"/>
    <w:link w:val="Voettekst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VoettekstChar">
    <w:name w:val="Voettekst Char"/>
    <w:basedOn w:val="Standaardalinea-lettertype"/>
    <w:link w:val="Voettekst"/>
    <w:uiPriority w:val="99"/>
    <w:rsid w:val="00681034"/>
    <w:rPr>
      <w:color w:val="2A7B88" w:themeColor="accent1" w:themeShade="BF"/>
    </w:rPr>
  </w:style>
  <w:style w:type="character" w:customStyle="1" w:styleId="Kop1Char">
    <w:name w:val="Kop 1 Char"/>
    <w:basedOn w:val="Standaardalinea-lettertype"/>
    <w:link w:val="Kop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pPr>
      <w:contextualSpacing w:val="0"/>
      <w:outlineLvl w:val="9"/>
    </w:pPr>
  </w:style>
  <w:style w:type="character" w:styleId="Intensievebenadrukking">
    <w:name w:val="Intense Emphasis"/>
    <w:basedOn w:val="Standaardalinea-lettertype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ieveverwijzing">
    <w:name w:val="Intense Reference"/>
    <w:basedOn w:val="Standaardalinea-lettertype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Pr>
      <w:i/>
      <w:iCs/>
      <w:color w:val="2A7B88" w:themeColor="accent1" w:themeShade="BF"/>
    </w:rPr>
  </w:style>
  <w:style w:type="paragraph" w:styleId="Lijstnummering">
    <w:name w:val="List Number"/>
    <w:basedOn w:val="Standaard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Standaardalinea-lettertype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E83E4B"/>
    <w:rPr>
      <w:szCs w:val="16"/>
    </w:rPr>
  </w:style>
  <w:style w:type="paragraph" w:styleId="Bloktekst">
    <w:name w:val="Block Text"/>
    <w:basedOn w:val="Standaard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E83E4B"/>
    <w:rPr>
      <w:szCs w:val="16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8220F"/>
    <w:rPr>
      <w:sz w:val="22"/>
      <w:szCs w:val="16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8220F"/>
    <w:rPr>
      <w:rFonts w:ascii="Segoe UI" w:hAnsi="Segoe UI" w:cs="Segoe UI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28220F"/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28220F"/>
    <w:rPr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28220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8220F"/>
    <w:rPr>
      <w:b/>
      <w:bCs/>
      <w:szCs w:val="20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28220F"/>
    <w:rPr>
      <w:szCs w:val="20"/>
    </w:rPr>
  </w:style>
  <w:style w:type="paragraph" w:styleId="Afzender">
    <w:name w:val="envelope return"/>
    <w:basedOn w:val="Standaard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28220F"/>
    <w:rPr>
      <w:szCs w:val="20"/>
    </w:rPr>
  </w:style>
  <w:style w:type="character" w:styleId="HTMLCode">
    <w:name w:val="HTML Code"/>
    <w:basedOn w:val="Standaardalinea-lettertype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-toetsenbord">
    <w:name w:val="HTML Keyboard"/>
    <w:basedOn w:val="Standaardalinea-lettertype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28220F"/>
    <w:rPr>
      <w:rFonts w:ascii="Consolas" w:hAnsi="Consolas"/>
      <w:szCs w:val="20"/>
    </w:rPr>
  </w:style>
  <w:style w:type="character" w:styleId="HTML-schrijfmachine">
    <w:name w:val="HTML Typewriter"/>
    <w:basedOn w:val="Standaardalinea-lettertype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kst">
    <w:name w:val="macro"/>
    <w:link w:val="Macroteks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28220F"/>
    <w:rPr>
      <w:rFonts w:ascii="Consolas" w:hAnsi="Consolas"/>
      <w:szCs w:val="20"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28220F"/>
    <w:rPr>
      <w:rFonts w:ascii="Consolas" w:hAnsi="Consolas"/>
      <w:szCs w:val="21"/>
    </w:rPr>
  </w:style>
  <w:style w:type="character" w:customStyle="1" w:styleId="Kop3Char">
    <w:name w:val="Kop 3 Char"/>
    <w:basedOn w:val="Standaardalinea-lettertype"/>
    <w:link w:val="Kop3"/>
    <w:uiPriority w:val="9"/>
    <w:rsid w:val="009532D5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9532D5"/>
    <w:rPr>
      <w:rFonts w:asciiTheme="majorHAnsi" w:eastAsiaTheme="majorEastAsia" w:hAnsiTheme="majorHAnsi" w:cstheme="majorBidi"/>
      <w:i/>
      <w:iCs/>
      <w:color w:val="2A7B88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AppData\Roaming\Microsoft\Templates\Cv%20(in%20kleu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B4129C13D04FAFB514335EE36A00B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466CD17-DD38-4A4C-8B66-1E8AF53AD612}"/>
      </w:docPartPr>
      <w:docPartBody>
        <w:p w:rsidR="00000000" w:rsidRDefault="00000000">
          <w:pPr>
            <w:pStyle w:val="DAB4129C13D04FAFB514335EE36A00B1"/>
          </w:pPr>
          <w:r>
            <w:rPr>
              <w:lang w:bidi="nl-NL"/>
            </w:rPr>
            <w:t>Opleiding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8F"/>
    <w:rsid w:val="00B3328F"/>
    <w:rsid w:val="00FD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FBD5F1B5DD2D4E58BFC4D5BAA5DD1B5B">
    <w:name w:val="FBD5F1B5DD2D4E58BFC4D5BAA5DD1B5B"/>
  </w:style>
  <w:style w:type="paragraph" w:customStyle="1" w:styleId="2DD1511CED864FEA976C67CF2FB1BCE2">
    <w:name w:val="2DD1511CED864FEA976C67CF2FB1BCE2"/>
  </w:style>
  <w:style w:type="paragraph" w:customStyle="1" w:styleId="A37DDB3748CA4650A62CE305EC88031D">
    <w:name w:val="A37DDB3748CA4650A62CE305EC88031D"/>
  </w:style>
  <w:style w:type="paragraph" w:customStyle="1" w:styleId="B55904EF583F43E28B5BE6BBB6867E18">
    <w:name w:val="B55904EF583F43E28B5BE6BBB6867E18"/>
  </w:style>
  <w:style w:type="paragraph" w:customStyle="1" w:styleId="6BA22CEDE43742CA817EC4DFF2ED6083">
    <w:name w:val="6BA22CEDE43742CA817EC4DFF2ED6083"/>
  </w:style>
  <w:style w:type="paragraph" w:customStyle="1" w:styleId="2314E3D1C48D4B928C8F828BC239D11A">
    <w:name w:val="2314E3D1C48D4B928C8F828BC239D11A"/>
  </w:style>
  <w:style w:type="paragraph" w:customStyle="1" w:styleId="DAB4129C13D04FAFB514335EE36A00B1">
    <w:name w:val="DAB4129C13D04FAFB514335EE36A00B1"/>
  </w:style>
  <w:style w:type="paragraph" w:customStyle="1" w:styleId="218ED729DC234BCD82C77D721796C953">
    <w:name w:val="218ED729DC234BCD82C77D721796C953"/>
  </w:style>
  <w:style w:type="paragraph" w:customStyle="1" w:styleId="F4EFD7913F9445FDBDCF142474A91443">
    <w:name w:val="F4EFD7913F9445FDBDCF142474A91443"/>
  </w:style>
  <w:style w:type="paragraph" w:customStyle="1" w:styleId="D8FA077BA85F442F83C5D3CF3F6391FF">
    <w:name w:val="D8FA077BA85F442F83C5D3CF3F6391FF"/>
  </w:style>
  <w:style w:type="paragraph" w:customStyle="1" w:styleId="4B07E4380ADB4B89BCBFED4650E9B743">
    <w:name w:val="4B07E4380ADB4B89BCBFED4650E9B743"/>
  </w:style>
  <w:style w:type="paragraph" w:customStyle="1" w:styleId="2D9704966FC24587BD20D34E6FAC9C8D">
    <w:name w:val="2D9704966FC24587BD20D34E6FAC9C8D"/>
  </w:style>
  <w:style w:type="paragraph" w:customStyle="1" w:styleId="EBC1FCECC4104AFD9EF01E1C7910CCD3">
    <w:name w:val="EBC1FCECC4104AFD9EF01E1C7910CCD3"/>
  </w:style>
  <w:style w:type="paragraph" w:customStyle="1" w:styleId="C0BAA13E09CF4BAD984BBD65AA7756BD">
    <w:name w:val="C0BAA13E09CF4BAD984BBD65AA7756BD"/>
  </w:style>
  <w:style w:type="paragraph" w:customStyle="1" w:styleId="1B90CA5F2274440383F79BEF32C0CBD2">
    <w:name w:val="1B90CA5F2274440383F79BEF32C0CBD2"/>
  </w:style>
  <w:style w:type="paragraph" w:customStyle="1" w:styleId="2A216629795244A18B4D9B46A87EF061">
    <w:name w:val="2A216629795244A18B4D9B46A87EF061"/>
  </w:style>
  <w:style w:type="paragraph" w:customStyle="1" w:styleId="66DC60A5CEAA4D5BA7B825214F331D9C">
    <w:name w:val="66DC60A5CEAA4D5BA7B825214F331D9C"/>
  </w:style>
  <w:style w:type="paragraph" w:customStyle="1" w:styleId="7FF6AB3109EB416D9221E6FD8805DC22">
    <w:name w:val="7FF6AB3109EB416D9221E6FD8805DC22"/>
  </w:style>
  <w:style w:type="paragraph" w:customStyle="1" w:styleId="EF9BD2B65FE84A5BA87D2A106580F158">
    <w:name w:val="EF9BD2B65FE84A5BA87D2A106580F158"/>
  </w:style>
  <w:style w:type="paragraph" w:customStyle="1" w:styleId="110B88441C5A44CF939DA766825812D1">
    <w:name w:val="110B88441C5A44CF939DA766825812D1"/>
  </w:style>
  <w:style w:type="paragraph" w:customStyle="1" w:styleId="0E25FEEF0D6A46F2BE1C7E47510256DA">
    <w:name w:val="0E25FEEF0D6A46F2BE1C7E47510256DA"/>
  </w:style>
  <w:style w:type="paragraph" w:customStyle="1" w:styleId="3ACBBE43F6C24580BE1148A8F1543DD8">
    <w:name w:val="3ACBBE43F6C24580BE1148A8F1543DD8"/>
  </w:style>
  <w:style w:type="paragraph" w:customStyle="1" w:styleId="1FACCA3CEF264417A3411F908AB80AE9">
    <w:name w:val="1FACCA3CEF264417A3411F908AB80AE9"/>
  </w:style>
  <w:style w:type="paragraph" w:customStyle="1" w:styleId="CB689459B37E4A4C92D04DB33C873D73">
    <w:name w:val="CB689459B37E4A4C92D04DB33C873D73"/>
  </w:style>
  <w:style w:type="paragraph" w:customStyle="1" w:styleId="5E9A321EB2AF41039F4DEF58203DBFA1">
    <w:name w:val="5E9A321EB2AF41039F4DEF58203DBFA1"/>
  </w:style>
  <w:style w:type="paragraph" w:customStyle="1" w:styleId="BF4859D7BFA940B2841F2F1F6230F063">
    <w:name w:val="BF4859D7BFA940B2841F2F1F6230F063"/>
  </w:style>
  <w:style w:type="paragraph" w:customStyle="1" w:styleId="DC1BCA7B39FB486687DAC12CAC88DE7D">
    <w:name w:val="DC1BCA7B39FB486687DAC12CAC88DE7D"/>
  </w:style>
  <w:style w:type="paragraph" w:customStyle="1" w:styleId="DD269664FD2744DC80CF32FBDBA0C694">
    <w:name w:val="DD269664FD2744DC80CF32FBDBA0C694"/>
  </w:style>
  <w:style w:type="paragraph" w:customStyle="1" w:styleId="897C5143DAF74267A7E66002DB69009B">
    <w:name w:val="897C5143DAF74267A7E66002DB69009B"/>
  </w:style>
  <w:style w:type="paragraph" w:customStyle="1" w:styleId="C5A850BFC1EB4975846471CC30C98CCB">
    <w:name w:val="C5A850BFC1EB4975846471CC30C98CCB"/>
  </w:style>
  <w:style w:type="paragraph" w:customStyle="1" w:styleId="BFF44892E2C0435095F3FDD96A2FFA60">
    <w:name w:val="BFF44892E2C0435095F3FDD96A2FFA60"/>
  </w:style>
  <w:style w:type="paragraph" w:customStyle="1" w:styleId="8A454C54CD7C4B4F8F4F4471FA81D45B">
    <w:name w:val="8A454C54CD7C4B4F8F4F4471FA81D45B"/>
  </w:style>
  <w:style w:type="paragraph" w:customStyle="1" w:styleId="20B9392744244298B150C7591965ECC5">
    <w:name w:val="20B9392744244298B150C7591965EC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60308-3020-4570-A381-30857EA3D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(in kleur)</Template>
  <TotalTime>39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Gebruiker</dc:creator>
  <cp:keywords/>
  <cp:lastModifiedBy>Sarah ⋆｡°✩</cp:lastModifiedBy>
  <cp:revision>1</cp:revision>
  <dcterms:created xsi:type="dcterms:W3CDTF">2025-04-06T07:38:00Z</dcterms:created>
  <dcterms:modified xsi:type="dcterms:W3CDTF">2025-04-06T09:22:00Z</dcterms:modified>
  <cp:version/>
</cp:coreProperties>
</file>